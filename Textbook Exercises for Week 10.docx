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72291130" w:rsidR="00272DDC" w:rsidRPr="006E6826" w:rsidRDefault="00590DB0" w:rsidP="007F5540">
            <w:pPr>
              <w:keepNext/>
              <w:keepLines/>
            </w:pPr>
            <w:r>
              <w:t>Michael Schnell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023C57F4" w:rsidR="00272DDC" w:rsidRPr="006E6826" w:rsidRDefault="00590DB0" w:rsidP="007F5540">
            <w:pPr>
              <w:keepNext/>
              <w:keepLines/>
            </w:pPr>
            <w:r>
              <w:t>Samantha Ramsey</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45B9CA82" w:rsidR="00272DDC" w:rsidRPr="006E6826" w:rsidRDefault="00590DB0" w:rsidP="007F5540">
            <w:pPr>
              <w:keepNext/>
              <w:keepLines/>
            </w:pPr>
            <w:r>
              <w:t>3/19/23</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65EDA62D" w14:textId="77777777" w:rsidR="00590DB0" w:rsidRDefault="00590DB0" w:rsidP="00590DB0">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Simple Graphics</w:t>
      </w:r>
    </w:p>
    <w:p w14:paraId="690CEF1A" w14:textId="77777777" w:rsidR="00590DB0" w:rsidRDefault="00590DB0" w:rsidP="00590DB0">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Turtle Operations</w:t>
      </w:r>
    </w:p>
    <w:p w14:paraId="303DA1B9"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209</w:t>
      </w:r>
    </w:p>
    <w:p w14:paraId="4771F18D" w14:textId="78A63385" w:rsidR="00590DB0" w:rsidRDefault="00590DB0" w:rsidP="00590DB0">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 middle of the page has the draw square function code example block.  Create an example that utilizes the function and grab a screen shot of the results.</w:t>
      </w:r>
    </w:p>
    <w:p w14:paraId="1B135FCB" w14:textId="16A298A5" w:rsidR="001013F0" w:rsidRDefault="001013F0" w:rsidP="001013F0">
      <w:pPr>
        <w:shd w:val="clear" w:color="auto" w:fill="FFFFFF"/>
        <w:spacing w:before="100" w:beforeAutospacing="1" w:after="100" w:afterAutospacing="1"/>
        <w:rPr>
          <w:color w:val="2D3B45"/>
          <w:sz w:val="33"/>
          <w:szCs w:val="33"/>
        </w:rPr>
      </w:pPr>
      <w:r w:rsidRPr="001013F0">
        <w:rPr>
          <w:color w:val="2D3B45"/>
          <w:sz w:val="33"/>
          <w:szCs w:val="33"/>
        </w:rPr>
        <w:drawing>
          <wp:inline distT="0" distB="0" distL="0" distR="0" wp14:anchorId="76C6AA82" wp14:editId="1D6E104B">
            <wp:extent cx="4952555" cy="43529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8932" cy="4358530"/>
                    </a:xfrm>
                    <a:prstGeom prst="rect">
                      <a:avLst/>
                    </a:prstGeom>
                  </pic:spPr>
                </pic:pic>
              </a:graphicData>
            </a:graphic>
          </wp:inline>
        </w:drawing>
      </w:r>
    </w:p>
    <w:p w14:paraId="794C82AA" w14:textId="77777777" w:rsidR="00590DB0" w:rsidRDefault="00590DB0" w:rsidP="00590DB0">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Object Instantiation and </w:t>
      </w:r>
      <w:r>
        <w:rPr>
          <w:rStyle w:val="Emphasis"/>
          <w:rFonts w:ascii="Helvetica" w:hAnsi="Helvetica" w:cs="Helvetica"/>
          <w:b w:val="0"/>
          <w:bCs w:val="0"/>
          <w:color w:val="2D3B45"/>
          <w:sz w:val="43"/>
          <w:szCs w:val="43"/>
        </w:rPr>
        <w:t>turtle</w:t>
      </w:r>
      <w:r>
        <w:rPr>
          <w:rFonts w:ascii="Helvetica" w:hAnsi="Helvetica" w:cs="Helvetica"/>
          <w:b w:val="0"/>
          <w:bCs w:val="0"/>
          <w:color w:val="2D3B45"/>
          <w:sz w:val="43"/>
          <w:szCs w:val="43"/>
        </w:rPr>
        <w:t> module</w:t>
      </w:r>
    </w:p>
    <w:p w14:paraId="073DA8CD"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Pages 210-211</w:t>
      </w:r>
    </w:p>
    <w:p w14:paraId="63816975" w14:textId="77777777" w:rsidR="00590DB0" w:rsidRDefault="00590DB0" w:rsidP="00590DB0">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 xml:space="preserve">You will need to create a python program file for this one for best </w:t>
      </w:r>
      <w:proofErr w:type="gramStart"/>
      <w:r>
        <w:rPr>
          <w:color w:val="2D3B45"/>
          <w:sz w:val="33"/>
          <w:szCs w:val="33"/>
        </w:rPr>
        <w:t>results</w:t>
      </w:r>
      <w:proofErr w:type="gramEnd"/>
      <w:r>
        <w:rPr>
          <w:color w:val="2D3B45"/>
          <w:sz w:val="33"/>
          <w:szCs w:val="33"/>
        </w:rPr>
        <w:t xml:space="preserve"> but you can enter it into the interactive if you want.  On page 210, there are 2 single line code example blocks that set up the turtle object.  Those will need to be entered in before doing the code on page 211.</w:t>
      </w:r>
    </w:p>
    <w:p w14:paraId="76B7950D" w14:textId="77777777" w:rsidR="00590DB0" w:rsidRDefault="00590DB0" w:rsidP="00590DB0">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 xml:space="preserve">The steps on the middle of the page should build the image at the bottom of the page.  Do the steps and </w:t>
      </w:r>
      <w:proofErr w:type="spellStart"/>
      <w:r>
        <w:rPr>
          <w:color w:val="2D3B45"/>
          <w:sz w:val="33"/>
          <w:szCs w:val="33"/>
        </w:rPr>
        <w:t>and</w:t>
      </w:r>
      <w:proofErr w:type="spellEnd"/>
      <w:r>
        <w:rPr>
          <w:color w:val="2D3B45"/>
          <w:sz w:val="33"/>
          <w:szCs w:val="33"/>
        </w:rPr>
        <w:t xml:space="preserve"> implement them.</w:t>
      </w:r>
    </w:p>
    <w:p w14:paraId="7BDE14F8" w14:textId="233BBEAE" w:rsidR="00590DB0" w:rsidRDefault="00590DB0" w:rsidP="00590DB0">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You may need to review the pages preceding pages to set up the turtle module.</w:t>
      </w:r>
    </w:p>
    <w:p w14:paraId="460EDBD2" w14:textId="0F4544F1" w:rsidR="00550A77" w:rsidRDefault="00550A77" w:rsidP="00550A77">
      <w:pPr>
        <w:shd w:val="clear" w:color="auto" w:fill="FFFFFF"/>
        <w:spacing w:before="100" w:beforeAutospacing="1" w:after="100" w:afterAutospacing="1"/>
        <w:rPr>
          <w:color w:val="2D3B45"/>
          <w:sz w:val="33"/>
          <w:szCs w:val="33"/>
        </w:rPr>
      </w:pPr>
      <w:r w:rsidRPr="00550A77">
        <w:rPr>
          <w:color w:val="2D3B45"/>
          <w:sz w:val="33"/>
          <w:szCs w:val="33"/>
        </w:rPr>
        <w:drawing>
          <wp:inline distT="0" distB="0" distL="0" distR="0" wp14:anchorId="6F72992E" wp14:editId="6B0D3776">
            <wp:extent cx="4205288" cy="409651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1149" cy="4102226"/>
                    </a:xfrm>
                    <a:prstGeom prst="rect">
                      <a:avLst/>
                    </a:prstGeom>
                  </pic:spPr>
                </pic:pic>
              </a:graphicData>
            </a:graphic>
          </wp:inline>
        </w:drawing>
      </w:r>
    </w:p>
    <w:p w14:paraId="11D77B09" w14:textId="77777777" w:rsidR="00590DB0" w:rsidRDefault="00590DB0" w:rsidP="00590DB0">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Drawing two-dimensional object</w:t>
      </w:r>
    </w:p>
    <w:p w14:paraId="1297D560"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212</w:t>
      </w:r>
    </w:p>
    <w:p w14:paraId="65E173D4" w14:textId="77777777" w:rsidR="00590DB0" w:rsidRDefault="00590DB0" w:rsidP="00590DB0">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 xml:space="preserve">There is a square </w:t>
      </w:r>
      <w:proofErr w:type="gramStart"/>
      <w:r>
        <w:rPr>
          <w:color w:val="2D3B45"/>
          <w:sz w:val="33"/>
          <w:szCs w:val="33"/>
        </w:rPr>
        <w:t>function</w:t>
      </w:r>
      <w:proofErr w:type="gramEnd"/>
      <w:r>
        <w:rPr>
          <w:color w:val="2D3B45"/>
          <w:sz w:val="33"/>
          <w:szCs w:val="33"/>
        </w:rPr>
        <w:t xml:space="preserve"> and a hexagon function code example blocks on this page.  Create the code that will utilize those functions once you have them entered.  It may be easier to accomplish this using a python program file instead of the interactive mode.</w:t>
      </w:r>
    </w:p>
    <w:p w14:paraId="15256F73" w14:textId="45A1C0ED" w:rsidR="00590DB0" w:rsidRDefault="00590DB0" w:rsidP="00590DB0">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Draw the square separately than the hexagon.  One screen shot showing a square drawn.</w:t>
      </w:r>
    </w:p>
    <w:p w14:paraId="69731099" w14:textId="39EAA876" w:rsidR="00590E07" w:rsidRDefault="007676C8" w:rsidP="00590E07">
      <w:pPr>
        <w:shd w:val="clear" w:color="auto" w:fill="FFFFFF"/>
        <w:spacing w:before="100" w:beforeAutospacing="1" w:after="100" w:afterAutospacing="1"/>
        <w:rPr>
          <w:color w:val="2D3B45"/>
          <w:sz w:val="33"/>
          <w:szCs w:val="33"/>
        </w:rPr>
      </w:pPr>
      <w:r w:rsidRPr="007676C8">
        <w:rPr>
          <w:color w:val="2D3B45"/>
          <w:sz w:val="33"/>
          <w:szCs w:val="33"/>
        </w:rPr>
        <w:drawing>
          <wp:inline distT="0" distB="0" distL="0" distR="0" wp14:anchorId="7A4D944D" wp14:editId="506C5A11">
            <wp:extent cx="4233863" cy="447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808" cy="4482830"/>
                    </a:xfrm>
                    <a:prstGeom prst="rect">
                      <a:avLst/>
                    </a:prstGeom>
                  </pic:spPr>
                </pic:pic>
              </a:graphicData>
            </a:graphic>
          </wp:inline>
        </w:drawing>
      </w:r>
    </w:p>
    <w:p w14:paraId="583143AD" w14:textId="1D7092F6" w:rsidR="00590DB0" w:rsidRDefault="00590DB0" w:rsidP="00590DB0">
      <w:pPr>
        <w:numPr>
          <w:ilvl w:val="0"/>
          <w:numId w:val="13"/>
        </w:numPr>
        <w:shd w:val="clear" w:color="auto" w:fill="FFFFFF"/>
        <w:spacing w:before="100" w:beforeAutospacing="1" w:after="100" w:afterAutospacing="1"/>
        <w:ind w:left="1095"/>
        <w:rPr>
          <w:color w:val="2D3B45"/>
          <w:sz w:val="33"/>
          <w:szCs w:val="33"/>
        </w:rPr>
      </w:pPr>
      <w:proofErr w:type="gramStart"/>
      <w:r>
        <w:rPr>
          <w:color w:val="2D3B45"/>
          <w:sz w:val="33"/>
          <w:szCs w:val="33"/>
        </w:rPr>
        <w:t>The a</w:t>
      </w:r>
      <w:proofErr w:type="gramEnd"/>
      <w:r>
        <w:rPr>
          <w:color w:val="2D3B45"/>
          <w:sz w:val="33"/>
          <w:szCs w:val="33"/>
        </w:rPr>
        <w:t xml:space="preserve"> second screen shot showing the Hexagon being drawn.</w:t>
      </w:r>
    </w:p>
    <w:p w14:paraId="02C2AB8E" w14:textId="6D033697" w:rsidR="00506800" w:rsidRDefault="00506800" w:rsidP="00506800">
      <w:pPr>
        <w:shd w:val="clear" w:color="auto" w:fill="FFFFFF"/>
        <w:spacing w:before="100" w:beforeAutospacing="1" w:after="100" w:afterAutospacing="1"/>
        <w:rPr>
          <w:color w:val="2D3B45"/>
          <w:sz w:val="33"/>
          <w:szCs w:val="33"/>
        </w:rPr>
      </w:pPr>
      <w:r w:rsidRPr="00506800">
        <w:rPr>
          <w:color w:val="2D3B45"/>
          <w:sz w:val="33"/>
          <w:szCs w:val="33"/>
        </w:rPr>
        <w:lastRenderedPageBreak/>
        <w:drawing>
          <wp:inline distT="0" distB="0" distL="0" distR="0" wp14:anchorId="2F522BA7" wp14:editId="72032F78">
            <wp:extent cx="3800475" cy="38586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3964" cy="3872310"/>
                    </a:xfrm>
                    <a:prstGeom prst="rect">
                      <a:avLst/>
                    </a:prstGeom>
                  </pic:spPr>
                </pic:pic>
              </a:graphicData>
            </a:graphic>
          </wp:inline>
        </w:drawing>
      </w:r>
    </w:p>
    <w:p w14:paraId="74FE26D3"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213</w:t>
      </w:r>
    </w:p>
    <w:p w14:paraId="55246AD5" w14:textId="461BC818" w:rsidR="00590DB0" w:rsidRDefault="00590DB0" w:rsidP="00590DB0">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 xml:space="preserve">Now do the </w:t>
      </w:r>
      <w:proofErr w:type="spellStart"/>
      <w:r>
        <w:rPr>
          <w:color w:val="2D3B45"/>
          <w:sz w:val="33"/>
          <w:szCs w:val="33"/>
        </w:rPr>
        <w:t>RadialHexagons</w:t>
      </w:r>
      <w:proofErr w:type="spellEnd"/>
      <w:r>
        <w:rPr>
          <w:color w:val="2D3B45"/>
          <w:sz w:val="33"/>
          <w:szCs w:val="33"/>
        </w:rPr>
        <w:t xml:space="preserve"> code and grab the screen shot.</w:t>
      </w:r>
    </w:p>
    <w:p w14:paraId="32D80DBF" w14:textId="0505A0EF" w:rsidR="00B90EF0" w:rsidRDefault="00B90EF0" w:rsidP="00B90EF0">
      <w:pPr>
        <w:shd w:val="clear" w:color="auto" w:fill="FFFFFF"/>
        <w:spacing w:before="100" w:beforeAutospacing="1" w:after="100" w:afterAutospacing="1"/>
        <w:rPr>
          <w:color w:val="2D3B45"/>
          <w:sz w:val="33"/>
          <w:szCs w:val="33"/>
        </w:rPr>
      </w:pPr>
      <w:r w:rsidRPr="00B90EF0">
        <w:rPr>
          <w:color w:val="2D3B45"/>
          <w:sz w:val="33"/>
          <w:szCs w:val="33"/>
        </w:rPr>
        <w:lastRenderedPageBreak/>
        <w:drawing>
          <wp:inline distT="0" distB="0" distL="0" distR="0" wp14:anchorId="43FB9F34" wp14:editId="00132A14">
            <wp:extent cx="4836979" cy="4148138"/>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5598" cy="4155530"/>
                    </a:xfrm>
                    <a:prstGeom prst="rect">
                      <a:avLst/>
                    </a:prstGeom>
                  </pic:spPr>
                </pic:pic>
              </a:graphicData>
            </a:graphic>
          </wp:inline>
        </w:drawing>
      </w:r>
    </w:p>
    <w:p w14:paraId="712342B8" w14:textId="7728E51D" w:rsidR="00590DB0" w:rsidRDefault="00590DB0" w:rsidP="00590DB0">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 xml:space="preserve">Use the function at the top </w:t>
      </w:r>
      <w:proofErr w:type="gramStart"/>
      <w:r>
        <w:rPr>
          <w:color w:val="2D3B45"/>
          <w:sz w:val="33"/>
          <w:szCs w:val="33"/>
        </w:rPr>
        <w:t>and  then</w:t>
      </w:r>
      <w:proofErr w:type="gramEnd"/>
      <w:r>
        <w:rPr>
          <w:color w:val="2D3B45"/>
          <w:sz w:val="33"/>
          <w:szCs w:val="33"/>
        </w:rPr>
        <w:t xml:space="preserve"> the steps below that for the radial hexagon image</w:t>
      </w:r>
    </w:p>
    <w:p w14:paraId="76EA7282" w14:textId="458DC561" w:rsidR="003B2F0B" w:rsidRDefault="003B2F0B" w:rsidP="003B2F0B">
      <w:pPr>
        <w:shd w:val="clear" w:color="auto" w:fill="FFFFFF"/>
        <w:spacing w:before="100" w:beforeAutospacing="1" w:after="100" w:afterAutospacing="1"/>
        <w:rPr>
          <w:color w:val="2D3B45"/>
          <w:sz w:val="33"/>
          <w:szCs w:val="33"/>
        </w:rPr>
      </w:pPr>
      <w:r w:rsidRPr="003B2F0B">
        <w:rPr>
          <w:color w:val="2D3B45"/>
          <w:sz w:val="33"/>
          <w:szCs w:val="33"/>
        </w:rPr>
        <w:lastRenderedPageBreak/>
        <w:drawing>
          <wp:inline distT="0" distB="0" distL="0" distR="0" wp14:anchorId="6AD9FA98" wp14:editId="4FBD5BD0">
            <wp:extent cx="4957734" cy="5324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5003" cy="5332282"/>
                    </a:xfrm>
                    <a:prstGeom prst="rect">
                      <a:avLst/>
                    </a:prstGeom>
                  </pic:spPr>
                </pic:pic>
              </a:graphicData>
            </a:graphic>
          </wp:inline>
        </w:drawing>
      </w:r>
    </w:p>
    <w:p w14:paraId="70C388C6" w14:textId="53ED989B" w:rsidR="00590DB0" w:rsidRDefault="00590DB0" w:rsidP="00590DB0">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Finish up the subsection by doing the radial patterns function and example near the bottom of the page.</w:t>
      </w:r>
    </w:p>
    <w:p w14:paraId="5D045284" w14:textId="6A918FD5" w:rsidR="00CE4FD1" w:rsidRDefault="00CE4FD1" w:rsidP="00CE4FD1">
      <w:pPr>
        <w:shd w:val="clear" w:color="auto" w:fill="FFFFFF"/>
        <w:spacing w:before="100" w:beforeAutospacing="1" w:after="100" w:afterAutospacing="1"/>
        <w:rPr>
          <w:color w:val="2D3B45"/>
          <w:sz w:val="33"/>
          <w:szCs w:val="33"/>
        </w:rPr>
      </w:pPr>
      <w:r w:rsidRPr="00CE4FD1">
        <w:rPr>
          <w:color w:val="2D3B45"/>
          <w:sz w:val="33"/>
          <w:szCs w:val="33"/>
        </w:rPr>
        <w:lastRenderedPageBreak/>
        <w:drawing>
          <wp:inline distT="0" distB="0" distL="0" distR="0" wp14:anchorId="6D47D703" wp14:editId="5FC7F908">
            <wp:extent cx="4255770" cy="53197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8217" cy="5322772"/>
                    </a:xfrm>
                    <a:prstGeom prst="rect">
                      <a:avLst/>
                    </a:prstGeom>
                  </pic:spPr>
                </pic:pic>
              </a:graphicData>
            </a:graphic>
          </wp:inline>
        </w:drawing>
      </w:r>
    </w:p>
    <w:p w14:paraId="437778AF" w14:textId="4BD3EE45" w:rsidR="00FA1EA2" w:rsidRDefault="00FA1EA2" w:rsidP="00FA1EA2">
      <w:pPr>
        <w:shd w:val="clear" w:color="auto" w:fill="FFFFFF"/>
        <w:spacing w:before="100" w:beforeAutospacing="1" w:after="100" w:afterAutospacing="1"/>
        <w:rPr>
          <w:color w:val="2D3B45"/>
          <w:sz w:val="33"/>
          <w:szCs w:val="33"/>
        </w:rPr>
      </w:pPr>
    </w:p>
    <w:p w14:paraId="1862FE8E" w14:textId="77777777" w:rsidR="00590DB0" w:rsidRDefault="00590DB0" w:rsidP="00590DB0">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 xml:space="preserve">Examining </w:t>
      </w:r>
      <w:proofErr w:type="spellStart"/>
      <w:proofErr w:type="gramStart"/>
      <w:r>
        <w:rPr>
          <w:rFonts w:ascii="Helvetica" w:hAnsi="Helvetica" w:cs="Helvetica"/>
          <w:b w:val="0"/>
          <w:bCs w:val="0"/>
          <w:color w:val="2D3B45"/>
          <w:sz w:val="43"/>
          <w:szCs w:val="43"/>
        </w:rPr>
        <w:t>a</w:t>
      </w:r>
      <w:proofErr w:type="spellEnd"/>
      <w:proofErr w:type="gramEnd"/>
      <w:r>
        <w:rPr>
          <w:rFonts w:ascii="Helvetica" w:hAnsi="Helvetica" w:cs="Helvetica"/>
          <w:b w:val="0"/>
          <w:bCs w:val="0"/>
          <w:color w:val="2D3B45"/>
          <w:sz w:val="43"/>
          <w:szCs w:val="43"/>
        </w:rPr>
        <w:t xml:space="preserve"> Object's </w:t>
      </w:r>
      <w:proofErr w:type="spellStart"/>
      <w:r>
        <w:rPr>
          <w:rFonts w:ascii="Helvetica" w:hAnsi="Helvetica" w:cs="Helvetica"/>
          <w:b w:val="0"/>
          <w:bCs w:val="0"/>
          <w:color w:val="2D3B45"/>
          <w:sz w:val="43"/>
          <w:szCs w:val="43"/>
        </w:rPr>
        <w:t>Attritbutes</w:t>
      </w:r>
      <w:proofErr w:type="spellEnd"/>
    </w:p>
    <w:p w14:paraId="28CC5359"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Pages 214-215</w:t>
      </w:r>
    </w:p>
    <w:p w14:paraId="41A634EE" w14:textId="4FB1328B" w:rsidR="00590DB0" w:rsidRDefault="00590DB0" w:rsidP="00590DB0">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On page 214, there are some examples of how to use the attributes and you may not see any results in the turtle screen.</w:t>
      </w:r>
    </w:p>
    <w:p w14:paraId="5BECDDF4" w14:textId="1537A1E8" w:rsidR="00D25A34" w:rsidRDefault="00D25A34" w:rsidP="00D25A34">
      <w:pPr>
        <w:shd w:val="clear" w:color="auto" w:fill="FFFFFF"/>
        <w:spacing w:before="100" w:beforeAutospacing="1" w:after="100" w:afterAutospacing="1"/>
        <w:rPr>
          <w:color w:val="2D3B45"/>
          <w:sz w:val="33"/>
          <w:szCs w:val="33"/>
        </w:rPr>
      </w:pPr>
      <w:r w:rsidRPr="00D25A34">
        <w:rPr>
          <w:color w:val="2D3B45"/>
          <w:sz w:val="33"/>
          <w:szCs w:val="33"/>
        </w:rPr>
        <w:lastRenderedPageBreak/>
        <w:drawing>
          <wp:inline distT="0" distB="0" distL="0" distR="0" wp14:anchorId="4E9C70D8" wp14:editId="4F023BA7">
            <wp:extent cx="6309360" cy="2675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675255"/>
                    </a:xfrm>
                    <a:prstGeom prst="rect">
                      <a:avLst/>
                    </a:prstGeom>
                  </pic:spPr>
                </pic:pic>
              </a:graphicData>
            </a:graphic>
          </wp:inline>
        </w:drawing>
      </w:r>
    </w:p>
    <w:p w14:paraId="124AF07D" w14:textId="567537F4" w:rsidR="00B4043C" w:rsidRDefault="00B4043C" w:rsidP="00D25A34">
      <w:pPr>
        <w:shd w:val="clear" w:color="auto" w:fill="FFFFFF"/>
        <w:spacing w:before="100" w:beforeAutospacing="1" w:after="100" w:afterAutospacing="1"/>
        <w:rPr>
          <w:color w:val="2D3B45"/>
          <w:sz w:val="33"/>
          <w:szCs w:val="33"/>
        </w:rPr>
      </w:pPr>
      <w:r w:rsidRPr="00B4043C">
        <w:rPr>
          <w:color w:val="2D3B45"/>
          <w:sz w:val="33"/>
          <w:szCs w:val="33"/>
        </w:rPr>
        <w:drawing>
          <wp:inline distT="0" distB="0" distL="0" distR="0" wp14:anchorId="69F0804D" wp14:editId="64C7D51C">
            <wp:extent cx="6186709" cy="3443287"/>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0667" cy="3451056"/>
                    </a:xfrm>
                    <a:prstGeom prst="rect">
                      <a:avLst/>
                    </a:prstGeom>
                  </pic:spPr>
                </pic:pic>
              </a:graphicData>
            </a:graphic>
          </wp:inline>
        </w:drawing>
      </w:r>
    </w:p>
    <w:p w14:paraId="20495FC3" w14:textId="35300B6A" w:rsidR="00590DB0" w:rsidRDefault="00590DB0" w:rsidP="00590DB0">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For the screen shot, work with the code example block that does the random walk and grab the screen shot of the resulting walk.</w:t>
      </w:r>
    </w:p>
    <w:p w14:paraId="0F32BF3F" w14:textId="62592FED" w:rsidR="00683E0D" w:rsidRDefault="00683E0D" w:rsidP="00683E0D">
      <w:pPr>
        <w:shd w:val="clear" w:color="auto" w:fill="FFFFFF"/>
        <w:spacing w:before="100" w:beforeAutospacing="1" w:after="100" w:afterAutospacing="1"/>
        <w:rPr>
          <w:color w:val="2D3B45"/>
          <w:sz w:val="33"/>
          <w:szCs w:val="33"/>
        </w:rPr>
      </w:pPr>
      <w:r w:rsidRPr="00683E0D">
        <w:rPr>
          <w:color w:val="2D3B45"/>
          <w:sz w:val="33"/>
          <w:szCs w:val="33"/>
        </w:rPr>
        <w:lastRenderedPageBreak/>
        <w:drawing>
          <wp:inline distT="0" distB="0" distL="0" distR="0" wp14:anchorId="12909189" wp14:editId="3F026851">
            <wp:extent cx="4481513" cy="429794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9180" cy="4305294"/>
                    </a:xfrm>
                    <a:prstGeom prst="rect">
                      <a:avLst/>
                    </a:prstGeom>
                  </pic:spPr>
                </pic:pic>
              </a:graphicData>
            </a:graphic>
          </wp:inline>
        </w:drawing>
      </w:r>
    </w:p>
    <w:p w14:paraId="39EB7263" w14:textId="77777777" w:rsidR="00590DB0" w:rsidRDefault="00590DB0" w:rsidP="00590DB0">
      <w:pPr>
        <w:pStyle w:val="NormalWeb"/>
        <w:shd w:val="clear" w:color="auto" w:fill="FFFFFF"/>
        <w:spacing w:before="180" w:after="180"/>
        <w:rPr>
          <w:color w:val="2D3B45"/>
          <w:sz w:val="33"/>
          <w:szCs w:val="33"/>
        </w:rPr>
      </w:pPr>
      <w:r>
        <w:rPr>
          <w:color w:val="2D3B45"/>
          <w:sz w:val="33"/>
          <w:szCs w:val="33"/>
        </w:rPr>
        <w:t>It would benefit you experiment with the code example block on page 217.  It should be part of the download for this chapter.  Experiment with it and makes some changes and observe the results but you do not need to take any screen shots of the results.</w:t>
      </w:r>
    </w:p>
    <w:p w14:paraId="189022CC" w14:textId="77777777" w:rsidR="00590DB0" w:rsidRDefault="00590DB0" w:rsidP="00590DB0">
      <w:pPr>
        <w:pStyle w:val="NormalWeb"/>
        <w:shd w:val="clear" w:color="auto" w:fill="FFFFFF"/>
        <w:spacing w:before="180" w:after="180"/>
        <w:rPr>
          <w:color w:val="2D3B45"/>
          <w:sz w:val="33"/>
          <w:szCs w:val="33"/>
        </w:rPr>
      </w:pPr>
      <w:r>
        <w:rPr>
          <w:color w:val="2D3B45"/>
          <w:sz w:val="33"/>
          <w:szCs w:val="33"/>
        </w:rPr>
        <w:t>The case study will not be captured as part of this assignment either but would benefit you to review the case study.</w:t>
      </w:r>
    </w:p>
    <w:p w14:paraId="6C93B5FC" w14:textId="77777777" w:rsidR="00590DB0" w:rsidRDefault="00590DB0" w:rsidP="00590DB0">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Image Processing</w:t>
      </w:r>
    </w:p>
    <w:p w14:paraId="79B9887E" w14:textId="77777777" w:rsidR="00590DB0" w:rsidRDefault="00590DB0" w:rsidP="00590DB0">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The </w:t>
      </w:r>
      <w:r>
        <w:rPr>
          <w:rStyle w:val="Emphasis"/>
          <w:rFonts w:ascii="Helvetica" w:hAnsi="Helvetica" w:cs="Helvetica"/>
          <w:b w:val="0"/>
          <w:bCs w:val="0"/>
          <w:color w:val="2D3B45"/>
          <w:sz w:val="43"/>
          <w:szCs w:val="43"/>
        </w:rPr>
        <w:t>images</w:t>
      </w:r>
      <w:r>
        <w:rPr>
          <w:rFonts w:ascii="Helvetica" w:hAnsi="Helvetica" w:cs="Helvetica"/>
          <w:b w:val="0"/>
          <w:bCs w:val="0"/>
          <w:color w:val="2D3B45"/>
          <w:sz w:val="43"/>
          <w:szCs w:val="43"/>
        </w:rPr>
        <w:t> module</w:t>
      </w:r>
    </w:p>
    <w:p w14:paraId="5DB64507"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Pages 226</w:t>
      </w:r>
    </w:p>
    <w:p w14:paraId="3483161B" w14:textId="283937F9" w:rsidR="00590DB0" w:rsidRDefault="00590DB0" w:rsidP="00590DB0">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On the very bottom of the page is the smokey image display code example block </w:t>
      </w:r>
    </w:p>
    <w:p w14:paraId="36251497" w14:textId="269B20B4" w:rsidR="003D01EE" w:rsidRDefault="003D01EE" w:rsidP="003D01EE">
      <w:pPr>
        <w:shd w:val="clear" w:color="auto" w:fill="FFFFFF"/>
        <w:spacing w:before="100" w:beforeAutospacing="1" w:after="100" w:afterAutospacing="1"/>
        <w:rPr>
          <w:color w:val="2D3B45"/>
          <w:sz w:val="33"/>
          <w:szCs w:val="33"/>
        </w:rPr>
      </w:pPr>
      <w:r w:rsidRPr="003D01EE">
        <w:rPr>
          <w:color w:val="2D3B45"/>
          <w:sz w:val="33"/>
          <w:szCs w:val="33"/>
        </w:rPr>
        <w:lastRenderedPageBreak/>
        <w:drawing>
          <wp:inline distT="0" distB="0" distL="0" distR="0" wp14:anchorId="28426897" wp14:editId="5B4B50D0">
            <wp:extent cx="5595938" cy="2814302"/>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4172" cy="2818443"/>
                    </a:xfrm>
                    <a:prstGeom prst="rect">
                      <a:avLst/>
                    </a:prstGeom>
                  </pic:spPr>
                </pic:pic>
              </a:graphicData>
            </a:graphic>
          </wp:inline>
        </w:drawing>
      </w:r>
    </w:p>
    <w:p w14:paraId="23F3C740"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227</w:t>
      </w:r>
    </w:p>
    <w:p w14:paraId="5A2FB9FD" w14:textId="77777777" w:rsidR="00590DB0" w:rsidRDefault="00590DB0" w:rsidP="00590DB0">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first code example block is just a bit above the 1/2 point and is obtaining width and height info for an image</w:t>
      </w:r>
    </w:p>
    <w:p w14:paraId="73FF13A5" w14:textId="77777777" w:rsidR="00590DB0" w:rsidRDefault="00590DB0" w:rsidP="00590DB0">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At the 1/2 point is another code example block that prints some of the attribute information</w:t>
      </w:r>
    </w:p>
    <w:p w14:paraId="1BA1A0FF" w14:textId="5125C964" w:rsidR="00590DB0" w:rsidRDefault="00590DB0" w:rsidP="00590DB0">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last code example block on this page is about 2/3 down on the page and gets pixel information</w:t>
      </w:r>
    </w:p>
    <w:p w14:paraId="31ABD21A" w14:textId="15B71C4D" w:rsidR="00CF689E" w:rsidRDefault="00CF689E" w:rsidP="00CF689E">
      <w:pPr>
        <w:shd w:val="clear" w:color="auto" w:fill="FFFFFF"/>
        <w:spacing w:before="100" w:beforeAutospacing="1" w:after="100" w:afterAutospacing="1"/>
        <w:rPr>
          <w:color w:val="2D3B45"/>
          <w:sz w:val="33"/>
          <w:szCs w:val="33"/>
        </w:rPr>
      </w:pPr>
      <w:r w:rsidRPr="00CF689E">
        <w:rPr>
          <w:color w:val="2D3B45"/>
          <w:sz w:val="33"/>
          <w:szCs w:val="33"/>
        </w:rPr>
        <w:lastRenderedPageBreak/>
        <w:drawing>
          <wp:inline distT="0" distB="0" distL="0" distR="0" wp14:anchorId="2CC57E21" wp14:editId="479BE3F0">
            <wp:extent cx="4722469" cy="4238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1275" cy="4246529"/>
                    </a:xfrm>
                    <a:prstGeom prst="rect">
                      <a:avLst/>
                    </a:prstGeom>
                  </pic:spPr>
                </pic:pic>
              </a:graphicData>
            </a:graphic>
          </wp:inline>
        </w:drawing>
      </w:r>
    </w:p>
    <w:p w14:paraId="22AA1A73"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228</w:t>
      </w:r>
    </w:p>
    <w:p w14:paraId="72C57003" w14:textId="77777777" w:rsidR="00590DB0" w:rsidRDefault="00590DB0" w:rsidP="00590DB0">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At the very top of the page is a small code example block that does a straight line on an image canvas.</w:t>
      </w:r>
    </w:p>
    <w:p w14:paraId="1B6712CF" w14:textId="77777777" w:rsidR="00590DB0" w:rsidRDefault="00590DB0" w:rsidP="00590DB0">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A word on tuples</w:t>
      </w:r>
    </w:p>
    <w:p w14:paraId="5C496271"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230</w:t>
      </w:r>
    </w:p>
    <w:p w14:paraId="065281B0" w14:textId="65C4BC33" w:rsidR="00590DB0" w:rsidRDefault="00590DB0" w:rsidP="00590DB0">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 xml:space="preserve">The first code example block on this page gets some </w:t>
      </w:r>
      <w:proofErr w:type="spellStart"/>
      <w:proofErr w:type="gramStart"/>
      <w:r>
        <w:rPr>
          <w:color w:val="2D3B45"/>
          <w:sz w:val="33"/>
          <w:szCs w:val="33"/>
        </w:rPr>
        <w:t>r,g</w:t>
      </w:r>
      <w:proofErr w:type="gramEnd"/>
      <w:r>
        <w:rPr>
          <w:color w:val="2D3B45"/>
          <w:sz w:val="33"/>
          <w:szCs w:val="33"/>
        </w:rPr>
        <w:t>,b</w:t>
      </w:r>
      <w:proofErr w:type="spellEnd"/>
      <w:r>
        <w:rPr>
          <w:color w:val="2D3B45"/>
          <w:sz w:val="33"/>
          <w:szCs w:val="33"/>
        </w:rPr>
        <w:t xml:space="preserve"> information from the smokey image followed by </w:t>
      </w:r>
      <w:proofErr w:type="spellStart"/>
      <w:r>
        <w:rPr>
          <w:color w:val="2D3B45"/>
          <w:sz w:val="33"/>
          <w:szCs w:val="33"/>
        </w:rPr>
        <w:t>displying</w:t>
      </w:r>
      <w:proofErr w:type="spellEnd"/>
      <w:r>
        <w:rPr>
          <w:color w:val="2D3B45"/>
          <w:sz w:val="33"/>
          <w:szCs w:val="33"/>
        </w:rPr>
        <w:t xml:space="preserve"> that information</w:t>
      </w:r>
    </w:p>
    <w:p w14:paraId="4774D2D5" w14:textId="66ECC8B2" w:rsidR="00CC059F" w:rsidRDefault="00CC059F" w:rsidP="00CC059F">
      <w:pPr>
        <w:shd w:val="clear" w:color="auto" w:fill="FFFFFF"/>
        <w:spacing w:before="100" w:beforeAutospacing="1" w:after="100" w:afterAutospacing="1"/>
        <w:rPr>
          <w:color w:val="2D3B45"/>
          <w:sz w:val="33"/>
          <w:szCs w:val="33"/>
        </w:rPr>
      </w:pPr>
      <w:r w:rsidRPr="00CC059F">
        <w:rPr>
          <w:color w:val="2D3B45"/>
          <w:sz w:val="33"/>
          <w:szCs w:val="33"/>
        </w:rPr>
        <w:lastRenderedPageBreak/>
        <w:drawing>
          <wp:inline distT="0" distB="0" distL="0" distR="0" wp14:anchorId="24DC364C" wp14:editId="43D9E968">
            <wp:extent cx="4571762" cy="396716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8634" cy="3973126"/>
                    </a:xfrm>
                    <a:prstGeom prst="rect">
                      <a:avLst/>
                    </a:prstGeom>
                  </pic:spPr>
                </pic:pic>
              </a:graphicData>
            </a:graphic>
          </wp:inline>
        </w:drawing>
      </w:r>
    </w:p>
    <w:p w14:paraId="26460159" w14:textId="77777777" w:rsidR="00590DB0" w:rsidRDefault="00590DB0" w:rsidP="00590DB0">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The second code example block is setting a specific pixel to a color.</w:t>
      </w:r>
    </w:p>
    <w:p w14:paraId="66AE86F3" w14:textId="7EF6F923" w:rsidR="00590DB0" w:rsidRDefault="00590DB0" w:rsidP="00590DB0">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The last code example block on this page is the doing the average over 3 numbers.</w:t>
      </w:r>
    </w:p>
    <w:p w14:paraId="63C0A17C" w14:textId="6F891F6B" w:rsidR="0097644F" w:rsidRDefault="0097644F" w:rsidP="0097644F">
      <w:pPr>
        <w:shd w:val="clear" w:color="auto" w:fill="FFFFFF"/>
        <w:spacing w:before="100" w:beforeAutospacing="1" w:after="100" w:afterAutospacing="1"/>
        <w:rPr>
          <w:color w:val="2D3B45"/>
          <w:sz w:val="33"/>
          <w:szCs w:val="33"/>
        </w:rPr>
      </w:pPr>
      <w:r w:rsidRPr="0097644F">
        <w:rPr>
          <w:color w:val="2D3B45"/>
          <w:sz w:val="33"/>
          <w:szCs w:val="33"/>
        </w:rPr>
        <w:lastRenderedPageBreak/>
        <w:drawing>
          <wp:inline distT="0" distB="0" distL="0" distR="0" wp14:anchorId="7A872BED" wp14:editId="1DE72E5A">
            <wp:extent cx="5138738" cy="3579946"/>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56" cy="3583302"/>
                    </a:xfrm>
                    <a:prstGeom prst="rect">
                      <a:avLst/>
                    </a:prstGeom>
                  </pic:spPr>
                </pic:pic>
              </a:graphicData>
            </a:graphic>
          </wp:inline>
        </w:drawing>
      </w:r>
    </w:p>
    <w:p w14:paraId="507C0D64" w14:textId="77777777" w:rsidR="00590DB0" w:rsidRDefault="00590DB0" w:rsidP="00590DB0">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Copying an Image</w:t>
      </w:r>
    </w:p>
    <w:p w14:paraId="421A8B7F" w14:textId="77777777" w:rsidR="00590DB0" w:rsidRDefault="00590DB0" w:rsidP="00590DB0">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233</w:t>
      </w:r>
    </w:p>
    <w:p w14:paraId="0F665CA2" w14:textId="5EA7EDAA" w:rsidR="00590DB0" w:rsidRDefault="00590DB0" w:rsidP="00590DB0">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Going to make a copy of the smokey image with that code at the top of this page.</w:t>
      </w:r>
    </w:p>
    <w:p w14:paraId="6B556B9F" w14:textId="6B67886B" w:rsidR="00DE18B4" w:rsidRDefault="00DE18B4" w:rsidP="00DE18B4">
      <w:pPr>
        <w:shd w:val="clear" w:color="auto" w:fill="FFFFFF"/>
        <w:spacing w:before="100" w:beforeAutospacing="1" w:after="100" w:afterAutospacing="1"/>
        <w:rPr>
          <w:color w:val="2D3B45"/>
          <w:sz w:val="33"/>
          <w:szCs w:val="33"/>
        </w:rPr>
      </w:pPr>
      <w:r w:rsidRPr="00DE18B4">
        <w:rPr>
          <w:color w:val="2D3B45"/>
          <w:sz w:val="33"/>
          <w:szCs w:val="33"/>
        </w:rPr>
        <w:drawing>
          <wp:inline distT="0" distB="0" distL="0" distR="0" wp14:anchorId="7DE9703F" wp14:editId="759CA5D2">
            <wp:extent cx="6309360" cy="3060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060065"/>
                    </a:xfrm>
                    <a:prstGeom prst="rect">
                      <a:avLst/>
                    </a:prstGeom>
                  </pic:spPr>
                </pic:pic>
              </a:graphicData>
            </a:graphic>
          </wp:inline>
        </w:drawing>
      </w:r>
    </w:p>
    <w:p w14:paraId="64FC6FFE" w14:textId="77777777" w:rsidR="00590DB0" w:rsidRDefault="00590DB0" w:rsidP="00590DB0">
      <w:pPr>
        <w:pStyle w:val="NormalWeb"/>
        <w:shd w:val="clear" w:color="auto" w:fill="FFFFFF"/>
        <w:spacing w:before="180" w:after="180"/>
        <w:rPr>
          <w:color w:val="2D3B45"/>
          <w:sz w:val="33"/>
          <w:szCs w:val="33"/>
        </w:rPr>
      </w:pPr>
      <w:r>
        <w:rPr>
          <w:color w:val="2D3B45"/>
          <w:sz w:val="33"/>
          <w:szCs w:val="33"/>
        </w:rPr>
        <w:lastRenderedPageBreak/>
        <w:t>There is a lot of image manipulation in this chapter that you should experiment with yourself.  This includes the blurring of the image and the resizing of the image.</w:t>
      </w:r>
    </w:p>
    <w:p w14:paraId="19F0D00C" w14:textId="72ED6ADC" w:rsidR="00D76BB4" w:rsidRDefault="00D76BB4" w:rsidP="00740074">
      <w:pPr>
        <w:pStyle w:val="Header"/>
        <w:keepNext/>
        <w:keepLines/>
        <w:tabs>
          <w:tab w:val="clear" w:pos="4320"/>
          <w:tab w:val="clear" w:pos="8640"/>
        </w:tabs>
      </w:pPr>
    </w:p>
    <w:sectPr w:rsidR="00D76BB4" w:rsidSect="00F36394">
      <w:footerReference w:type="even" r:id="rId23"/>
      <w:footerReference w:type="default" r:id="rId24"/>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EA51D" w14:textId="77777777" w:rsidR="009C5AE1" w:rsidRDefault="009C5AE1">
      <w:r>
        <w:separator/>
      </w:r>
    </w:p>
  </w:endnote>
  <w:endnote w:type="continuationSeparator" w:id="0">
    <w:p w14:paraId="5E8ABE19" w14:textId="77777777" w:rsidR="009C5AE1" w:rsidRDefault="009C5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62872175"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AD6D14">
      <w:rPr>
        <w:rStyle w:val="PageNumber"/>
      </w:rPr>
      <w:fldChar w:fldCharType="separate"/>
    </w:r>
    <w:r w:rsidR="00AD6D14">
      <w:rPr>
        <w:rStyle w:val="PageNumber"/>
        <w:noProof/>
      </w:rPr>
      <w:t>12</w: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2B968925"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AD6D14">
              <w:rPr>
                <w:sz w:val="20"/>
                <w:szCs w:val="20"/>
              </w:rPr>
              <w:t>3</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00EF2" w14:textId="77777777" w:rsidR="009C5AE1" w:rsidRDefault="009C5AE1">
      <w:r>
        <w:separator/>
      </w:r>
    </w:p>
  </w:footnote>
  <w:footnote w:type="continuationSeparator" w:id="0">
    <w:p w14:paraId="50A8D9FE" w14:textId="77777777" w:rsidR="009C5AE1" w:rsidRDefault="009C5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2DF000FF"/>
    <w:multiLevelType w:val="multilevel"/>
    <w:tmpl w:val="CA8CE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735849"/>
    <w:multiLevelType w:val="multilevel"/>
    <w:tmpl w:val="7F4E5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34526D"/>
    <w:multiLevelType w:val="multilevel"/>
    <w:tmpl w:val="CE12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AC405A"/>
    <w:multiLevelType w:val="multilevel"/>
    <w:tmpl w:val="FC305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A71E2D"/>
    <w:multiLevelType w:val="multilevel"/>
    <w:tmpl w:val="AA76E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5C123A"/>
    <w:multiLevelType w:val="multilevel"/>
    <w:tmpl w:val="B7B6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E8351D"/>
    <w:multiLevelType w:val="multilevel"/>
    <w:tmpl w:val="C81E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4D3589"/>
    <w:multiLevelType w:val="multilevel"/>
    <w:tmpl w:val="0ABE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735F1D"/>
    <w:multiLevelType w:val="multilevel"/>
    <w:tmpl w:val="48183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394F3E"/>
    <w:multiLevelType w:val="multilevel"/>
    <w:tmpl w:val="83340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2912178">
    <w:abstractNumId w:val="9"/>
  </w:num>
  <w:num w:numId="2" w16cid:durableId="1794517909">
    <w:abstractNumId w:val="7"/>
  </w:num>
  <w:num w:numId="3" w16cid:durableId="1875580104">
    <w:abstractNumId w:val="6"/>
  </w:num>
  <w:num w:numId="4" w16cid:durableId="868372505">
    <w:abstractNumId w:val="5"/>
  </w:num>
  <w:num w:numId="5" w16cid:durableId="1136098635">
    <w:abstractNumId w:val="4"/>
  </w:num>
  <w:num w:numId="6" w16cid:durableId="1167524426">
    <w:abstractNumId w:val="8"/>
  </w:num>
  <w:num w:numId="7" w16cid:durableId="2021152148">
    <w:abstractNumId w:val="3"/>
  </w:num>
  <w:num w:numId="8" w16cid:durableId="856889993">
    <w:abstractNumId w:val="2"/>
  </w:num>
  <w:num w:numId="9" w16cid:durableId="1881815887">
    <w:abstractNumId w:val="1"/>
  </w:num>
  <w:num w:numId="10" w16cid:durableId="173108510">
    <w:abstractNumId w:val="0"/>
  </w:num>
  <w:num w:numId="11" w16cid:durableId="584339577">
    <w:abstractNumId w:val="20"/>
  </w:num>
  <w:num w:numId="12" w16cid:durableId="116339873">
    <w:abstractNumId w:val="18"/>
  </w:num>
  <w:num w:numId="13" w16cid:durableId="1333291725">
    <w:abstractNumId w:val="21"/>
  </w:num>
  <w:num w:numId="14" w16cid:durableId="274287039">
    <w:abstractNumId w:val="22"/>
  </w:num>
  <w:num w:numId="15" w16cid:durableId="1449545996">
    <w:abstractNumId w:val="19"/>
  </w:num>
  <w:num w:numId="16" w16cid:durableId="1882941568">
    <w:abstractNumId w:val="14"/>
  </w:num>
  <w:num w:numId="17" w16cid:durableId="1130440366">
    <w:abstractNumId w:val="15"/>
  </w:num>
  <w:num w:numId="18" w16cid:durableId="493566946">
    <w:abstractNumId w:val="16"/>
  </w:num>
  <w:num w:numId="19" w16cid:durableId="527528214">
    <w:abstractNumId w:val="17"/>
  </w:num>
  <w:num w:numId="20" w16cid:durableId="929506721">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62362"/>
    <w:rsid w:val="00070419"/>
    <w:rsid w:val="00083BFE"/>
    <w:rsid w:val="000A0C86"/>
    <w:rsid w:val="000A14BA"/>
    <w:rsid w:val="000D364E"/>
    <w:rsid w:val="000E236D"/>
    <w:rsid w:val="000E24E9"/>
    <w:rsid w:val="000E72D1"/>
    <w:rsid w:val="000F6B06"/>
    <w:rsid w:val="001013F0"/>
    <w:rsid w:val="00103B2E"/>
    <w:rsid w:val="0011351B"/>
    <w:rsid w:val="001212C7"/>
    <w:rsid w:val="00132B06"/>
    <w:rsid w:val="00136515"/>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2412"/>
    <w:rsid w:val="002A7C5E"/>
    <w:rsid w:val="002D2CE3"/>
    <w:rsid w:val="002D7ED5"/>
    <w:rsid w:val="002E4C58"/>
    <w:rsid w:val="002F442D"/>
    <w:rsid w:val="00324F8B"/>
    <w:rsid w:val="00364A68"/>
    <w:rsid w:val="003A241A"/>
    <w:rsid w:val="003A46F9"/>
    <w:rsid w:val="003B2F0B"/>
    <w:rsid w:val="003D01EE"/>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06800"/>
    <w:rsid w:val="005304CC"/>
    <w:rsid w:val="00550A77"/>
    <w:rsid w:val="00552532"/>
    <w:rsid w:val="00554B88"/>
    <w:rsid w:val="005623D4"/>
    <w:rsid w:val="0057098F"/>
    <w:rsid w:val="00575FE8"/>
    <w:rsid w:val="00590DB0"/>
    <w:rsid w:val="00590E07"/>
    <w:rsid w:val="0059502E"/>
    <w:rsid w:val="005A59B3"/>
    <w:rsid w:val="005B0D4C"/>
    <w:rsid w:val="005B4DB0"/>
    <w:rsid w:val="005C6432"/>
    <w:rsid w:val="005D1C1A"/>
    <w:rsid w:val="005E369C"/>
    <w:rsid w:val="005E5CF9"/>
    <w:rsid w:val="005E5E8A"/>
    <w:rsid w:val="00600EC9"/>
    <w:rsid w:val="00621A78"/>
    <w:rsid w:val="00633839"/>
    <w:rsid w:val="00634A91"/>
    <w:rsid w:val="00651CFC"/>
    <w:rsid w:val="00657A13"/>
    <w:rsid w:val="00683E0D"/>
    <w:rsid w:val="0069127E"/>
    <w:rsid w:val="006C12D7"/>
    <w:rsid w:val="006C221B"/>
    <w:rsid w:val="006C312A"/>
    <w:rsid w:val="006E198A"/>
    <w:rsid w:val="006E69DA"/>
    <w:rsid w:val="006F00A0"/>
    <w:rsid w:val="00733FE2"/>
    <w:rsid w:val="00740074"/>
    <w:rsid w:val="00745367"/>
    <w:rsid w:val="00754238"/>
    <w:rsid w:val="00755C94"/>
    <w:rsid w:val="007676C8"/>
    <w:rsid w:val="00780C6E"/>
    <w:rsid w:val="00795FCA"/>
    <w:rsid w:val="007A68B4"/>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7644F"/>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D339A"/>
    <w:rsid w:val="00AD437C"/>
    <w:rsid w:val="00AD571F"/>
    <w:rsid w:val="00AD6D14"/>
    <w:rsid w:val="00AE49AB"/>
    <w:rsid w:val="00AF4726"/>
    <w:rsid w:val="00AF5CD8"/>
    <w:rsid w:val="00B03382"/>
    <w:rsid w:val="00B06F45"/>
    <w:rsid w:val="00B079BF"/>
    <w:rsid w:val="00B21EB5"/>
    <w:rsid w:val="00B33CB9"/>
    <w:rsid w:val="00B4043C"/>
    <w:rsid w:val="00B54893"/>
    <w:rsid w:val="00B73AC4"/>
    <w:rsid w:val="00B90EF0"/>
    <w:rsid w:val="00BB64C5"/>
    <w:rsid w:val="00BC01C9"/>
    <w:rsid w:val="00BC1A80"/>
    <w:rsid w:val="00BD385C"/>
    <w:rsid w:val="00BE1AD9"/>
    <w:rsid w:val="00BE3EDC"/>
    <w:rsid w:val="00C20AAC"/>
    <w:rsid w:val="00C21718"/>
    <w:rsid w:val="00C23549"/>
    <w:rsid w:val="00C50813"/>
    <w:rsid w:val="00C513CA"/>
    <w:rsid w:val="00C60E53"/>
    <w:rsid w:val="00C613F8"/>
    <w:rsid w:val="00C70F72"/>
    <w:rsid w:val="00C7429A"/>
    <w:rsid w:val="00C76CE4"/>
    <w:rsid w:val="00C82862"/>
    <w:rsid w:val="00C83C9E"/>
    <w:rsid w:val="00CC059F"/>
    <w:rsid w:val="00CE4FD1"/>
    <w:rsid w:val="00CF689E"/>
    <w:rsid w:val="00D068CB"/>
    <w:rsid w:val="00D25A34"/>
    <w:rsid w:val="00D33187"/>
    <w:rsid w:val="00D47651"/>
    <w:rsid w:val="00D548CC"/>
    <w:rsid w:val="00D62027"/>
    <w:rsid w:val="00D71E52"/>
    <w:rsid w:val="00D72586"/>
    <w:rsid w:val="00D76BB4"/>
    <w:rsid w:val="00D81515"/>
    <w:rsid w:val="00D82CA2"/>
    <w:rsid w:val="00D833C6"/>
    <w:rsid w:val="00D85748"/>
    <w:rsid w:val="00DA48F5"/>
    <w:rsid w:val="00DC5902"/>
    <w:rsid w:val="00DE18B4"/>
    <w:rsid w:val="00DE2174"/>
    <w:rsid w:val="00E00436"/>
    <w:rsid w:val="00E0413C"/>
    <w:rsid w:val="00E070EC"/>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1EA2"/>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uiPriority w:val="20"/>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791676727">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14</Pages>
  <Words>644</Words>
  <Characters>2832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3470</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2023-03-15T00:05:00Z</dcterms:created>
  <dcterms:modified xsi:type="dcterms:W3CDTF">2023-03-16T02:18:00Z</dcterms:modified>
</cp:coreProperties>
</file>